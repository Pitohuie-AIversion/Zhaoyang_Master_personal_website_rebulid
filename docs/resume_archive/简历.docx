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5044" w14:textId="6D10B428" w:rsidR="00D813E9" w:rsidRDefault="008F7232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E51E646" wp14:editId="2C139858">
                <wp:simplePos x="0" y="0"/>
                <wp:positionH relativeFrom="column">
                  <wp:posOffset>-726233</wp:posOffset>
                </wp:positionH>
                <wp:positionV relativeFrom="paragraph">
                  <wp:posOffset>7931020</wp:posOffset>
                </wp:positionV>
                <wp:extent cx="6616065" cy="1698172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065" cy="1698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0AC547" w14:textId="38EE2F8B" w:rsidR="00D813E9" w:rsidRDefault="004A7C24" w:rsidP="004F116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A7C24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Physics of Fluids, IEEE RA-L, Advanced Materials Technologies, CAC 等期刊/会议论文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8</w:t>
                            </w:r>
                            <w:r w:rsidRPr="004A7C24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篇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，专利7篇。</w:t>
                            </w:r>
                          </w:p>
                          <w:p w14:paraId="17EB1243" w14:textId="34D16CAE" w:rsidR="004A7C24" w:rsidRPr="00AA4B49" w:rsidRDefault="008F7232" w:rsidP="004F116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8F723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熟练掌握 PyTorch与机器学习算法，熟练掌握 Transformer 核心原理及网络架构，熟悉 Neural Operator 等前沿大模型结构的开发与应用。</w:t>
                            </w:r>
                          </w:p>
                          <w:p w14:paraId="1EFA4DEB" w14:textId="1B5D0B83" w:rsidR="004F1160" w:rsidRPr="008F7232" w:rsidRDefault="004A7C24" w:rsidP="008F7232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2025校级一等奖学金</w:t>
                            </w:r>
                            <w:r w:rsidR="008F723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8F723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2024</w:t>
                            </w:r>
                            <w:r w:rsidRPr="008F7232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中国</w:t>
                            </w:r>
                            <w:r w:rsidRPr="008F723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大学生</w:t>
                            </w:r>
                            <w:r w:rsidRPr="008F7232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机械⼯程创新创意⼤赛</w:t>
                            </w:r>
                            <w:r w:rsidRPr="008F723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“</w:t>
                            </w:r>
                            <w:r w:rsidRPr="008F7232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明⽯杯赛道</w:t>
                            </w:r>
                            <w:r w:rsidRPr="008F723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”</w:t>
                            </w:r>
                            <w:r w:rsidRPr="008F7232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F723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一等奖</w:t>
                            </w:r>
                            <w:r w:rsidR="004F1160" w:rsidRPr="008F7232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7A6E76C" w14:textId="35183CAD" w:rsidR="004F1160" w:rsidRPr="00AA4B49" w:rsidRDefault="004A7C24" w:rsidP="004F116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2023第八届互联网+大学生</w:t>
                            </w:r>
                            <w:r w:rsidRPr="004A7C24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创新创业⼤赛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金奖</w:t>
                            </w:r>
                            <w:r w:rsidR="00AA4B49" w:rsidRPr="00AA4B49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4AD17C85" w14:textId="176E8236" w:rsidR="00281BC8" w:rsidRPr="004A7C24" w:rsidRDefault="00F9761D" w:rsidP="00F9761D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F9761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熟练掌握三维建模与机械结构设计，熟练使用 SolidWorks 与 Shapr3D 进行 2D/3D 制图。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1E646" id="矩形 18" o:spid="_x0000_s1026" style="position:absolute;left:0;text-align:left;margin-left:-57.2pt;margin-top:624.5pt;width:520.95pt;height:133.7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" filled="f" stroked="f">
                <v:textbox>
                  <w:txbxContent>
                    <w:p w14:paraId="690AC547" w14:textId="38EE2F8B" w:rsidR="00D813E9" w:rsidRDefault="004A7C24" w:rsidP="004F1160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4A7C24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Physics of Fluids, IEEE RA-L, Advanced Materials Technologies, CAC 等期刊/会议论文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8</w:t>
                      </w:r>
                      <w:r w:rsidRPr="004A7C24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篇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，专利7篇。</w:t>
                      </w:r>
                    </w:p>
                    <w:p w14:paraId="17EB1243" w14:textId="34D16CAE" w:rsidR="004A7C24" w:rsidRPr="00AA4B49" w:rsidRDefault="008F7232" w:rsidP="004F1160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8F723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熟练掌握 PyTorch与机器学习算法，熟练掌握 Transformer 核心原理及网络架构，熟悉 Neural Operator 等前沿大模型结构的开发与应用。</w:t>
                      </w:r>
                    </w:p>
                    <w:p w14:paraId="1EFA4DEB" w14:textId="1B5D0B83" w:rsidR="004F1160" w:rsidRPr="008F7232" w:rsidRDefault="004A7C24" w:rsidP="008F7232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2025校级一等奖学金</w:t>
                      </w:r>
                      <w:r w:rsidR="008F723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Pr="008F723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2024</w:t>
                      </w:r>
                      <w:r w:rsidRPr="008F7232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中国</w:t>
                      </w:r>
                      <w:r w:rsidRPr="008F723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大学生</w:t>
                      </w:r>
                      <w:r w:rsidRPr="008F7232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机械⼯程创新创意⼤赛</w:t>
                      </w:r>
                      <w:r w:rsidRPr="008F723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“</w:t>
                      </w:r>
                      <w:r w:rsidRPr="008F7232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明⽯杯赛道</w:t>
                      </w:r>
                      <w:r w:rsidRPr="008F723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”</w:t>
                      </w:r>
                      <w:r w:rsidRPr="008F7232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8F723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一等奖</w:t>
                      </w:r>
                      <w:r w:rsidR="004F1160" w:rsidRPr="008F7232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67A6E76C" w14:textId="35183CAD" w:rsidR="004F1160" w:rsidRPr="00AA4B49" w:rsidRDefault="004A7C24" w:rsidP="004F1160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2023第八届互联网+大学生</w:t>
                      </w:r>
                      <w:r w:rsidRPr="004A7C24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创新创业⼤赛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金奖</w:t>
                      </w:r>
                      <w:r w:rsidR="00AA4B49" w:rsidRPr="00AA4B49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4AD17C85" w14:textId="176E8236" w:rsidR="00281BC8" w:rsidRPr="004A7C24" w:rsidRDefault="00F9761D" w:rsidP="00F9761D">
                      <w:pPr>
                        <w:pStyle w:val="a3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F9761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熟练掌握三维建模与机械结构设计，熟练使用 SolidWorks 与 Shapr3D 进行 2D/3D 制图。</w:t>
                      </w:r>
                    </w:p>
                  </w:txbxContent>
                </v:textbox>
              </v:rect>
            </w:pict>
          </mc:Fallback>
        </mc:AlternateContent>
      </w:r>
      <w:r w:rsidR="00F4042C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1DCA47" wp14:editId="04DEEDEF">
                <wp:simplePos x="0" y="0"/>
                <wp:positionH relativeFrom="column">
                  <wp:posOffset>-713792</wp:posOffset>
                </wp:positionH>
                <wp:positionV relativeFrom="paragraph">
                  <wp:posOffset>2718318</wp:posOffset>
                </wp:positionV>
                <wp:extent cx="6597015" cy="4889241"/>
                <wp:effectExtent l="0" t="0" r="0" b="6985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7015" cy="4889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F7F5C2" w14:textId="160DA583" w:rsidR="00D813E9" w:rsidRDefault="00000000" w:rsidP="00373DF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Lines="50" w:after="12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bookmarkStart w:id="0" w:name="_Hlk209626688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</w:t>
                            </w:r>
                            <w:r w:rsidR="001F418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</w:t>
                            </w:r>
                            <w:r w:rsidR="009916D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373DF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1</w:t>
                            </w:r>
                            <w:r w:rsidR="009916D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-</w:t>
                            </w:r>
                            <w:r w:rsidR="009916D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2025.2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  <w:r w:rsidR="00431BD5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31BD5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西湖大学-研究助理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  <w:r w:rsidR="00431BD5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     研究负责人</w:t>
                            </w:r>
                          </w:p>
                          <w:p w14:paraId="3A9C05F8" w14:textId="28534306" w:rsidR="00D813E9" w:rsidRPr="00431BD5" w:rsidRDefault="00431BD5" w:rsidP="001F418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bookmarkStart w:id="1" w:name="_Hlk209626821"/>
                            <w:bookmarkEnd w:id="0"/>
                            <w:r w:rsidRPr="00431BD5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DamFormer — 溃坝场景跨</w:t>
                            </w:r>
                            <w:r w:rsidR="00FF1605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几</w:t>
                            </w:r>
                            <w:r w:rsidRPr="00431BD5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何 Transformer</w:t>
                            </w:r>
                            <w:r w:rsidR="00FF1605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r w:rsidR="008B3C15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《Physics of Fluids》 第一作者</w:t>
                            </w:r>
                          </w:p>
                          <w:bookmarkEnd w:id="1"/>
                          <w:p w14:paraId="2FCF74FA" w14:textId="2CFF4E22" w:rsidR="001F418E" w:rsidRDefault="001F418E" w:rsidP="001F418E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2E457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项目描述：</w:t>
                            </w:r>
                            <w:r w:rsidR="00431BD5" w:rsidRPr="00431BD5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提出“DamFormer”模型，用于模拟预测波浪与不同几何形状障碍物（如溃坝场景）间的复杂相互作用</w:t>
                            </w:r>
                            <w:r w:rsidR="002E457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4959070D" w14:textId="77777777" w:rsidR="008B3C15" w:rsidRPr="002E4571" w:rsidRDefault="008B3C15" w:rsidP="008B3C1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3445DD7A" w14:textId="4C9A55AA" w:rsidR="002E4571" w:rsidRDefault="00FF1605" w:rsidP="002E457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bookmarkStart w:id="2" w:name="_Hlk209627071"/>
                            <w:r w:rsidRPr="00FF1605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零样本泛化突破</w:t>
                            </w:r>
                            <w:r w:rsidR="002E457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：</w:t>
                            </w:r>
                            <w:r w:rsidRPr="00FF1605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设计并实施零样本学习实验</w:t>
                            </w:r>
                            <w:r w:rsidR="002E457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Pr="00FF1605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实现仅依赖圆形障碍物数据进行训练的情况下，无需重新训练即可精准泛化并预测未见过的三角形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与矩形</w:t>
                            </w:r>
                            <w:r w:rsidRPr="00FF1605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结构物周边的流场动态演化</w:t>
                            </w:r>
                            <w:r w:rsidR="002E457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4AAF5F79" w14:textId="77777777" w:rsidR="008B3C15" w:rsidRPr="002E4571" w:rsidRDefault="008B3C15" w:rsidP="008B3C1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" w:lineRule="exact"/>
                              <w:ind w:left="42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5563C480" w14:textId="193D7E22" w:rsidR="00D813E9" w:rsidRDefault="00FF1605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FF1605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时空序列预测优化</w:t>
                            </w:r>
                            <w:r w:rsidR="002E457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：</w:t>
                            </w:r>
                            <w:r w:rsidRPr="00FF1605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构建类似视频预测的数据处理机制，通过编码器提取初始流场边界条件，解码器输出后续时空演化序列。有效突破了CFL条件对时间步长和空间分辨率产生的严苛限制，大幅提升了仿真计算效率。</w:t>
                            </w:r>
                          </w:p>
                          <w:p w14:paraId="00C79317" w14:textId="77777777" w:rsidR="008B3C15" w:rsidRPr="002E4571" w:rsidRDefault="008B3C15" w:rsidP="008B3C15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bookmarkEnd w:id="2"/>
                          <w:p w14:paraId="6F7638E4" w14:textId="6F0C0BEC" w:rsidR="00D813E9" w:rsidRPr="002E4571" w:rsidRDefault="008B3C15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并行训练机制</w:t>
                            </w:r>
                            <w:r w:rsid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：</w:t>
                            </w:r>
                            <w:r w:rsidRPr="008B3C15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定制多卡 DDP + 梯度检查点流水线，加入</w:t>
                            </w:r>
                            <w:r w:rsidR="00F4042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B3C15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FlashAttention</w:t>
                            </w:r>
                            <w:r w:rsidR="00F4042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B3C15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与张量并行模块，有效提升大规模流场时空数据计算性能，实现整体训练效率提升1.6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倍</w:t>
                            </w:r>
                            <w:r w:rsidRPr="008B3C15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F27E6D5" w14:textId="23226F3E" w:rsidR="00373DF0" w:rsidRPr="00522ACD" w:rsidRDefault="00373DF0" w:rsidP="00522ACD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Lines="50" w:after="12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2024.0</w:t>
                            </w:r>
                            <w:r w:rsidR="009916D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8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-202</w:t>
                            </w:r>
                            <w:r w:rsidR="009916D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.0</w:t>
                            </w:r>
                            <w:r w:rsidR="009916DE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  <w:r w:rsidR="00522AC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西谷</w:t>
                            </w:r>
                            <w:r w:rsidR="00522ACD" w:rsidRPr="00522AC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II</w:t>
                            </w:r>
                            <w:r w:rsidR="00522AC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号中国南海千米级海试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522AC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522AC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522ACD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2"/>
                                <w:szCs w:val="22"/>
                              </w:rPr>
                              <w:t>仿真工程负责人</w:t>
                            </w:r>
                          </w:p>
                          <w:p w14:paraId="3023D119" w14:textId="48BB1796" w:rsidR="004F1160" w:rsidRPr="002E4571" w:rsidRDefault="004F1160" w:rsidP="004F116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项目描述：</w:t>
                            </w:r>
                            <w:r w:rsidR="00522ACD" w:rsidRPr="00522ACD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将潜水器两侧的刚性模块化胸鳍全面迭代为高灵活性的波动鳍结构，精准模仿“魔鬼鱼”生物鳍的自然摆动特征</w:t>
                            </w:r>
                            <w:r w:rsidR="00522AC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="00522ACD" w:rsidRPr="00522ACD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使其具备急停、原地转弯及激流抗扰等高阶运动能力，</w:t>
                            </w:r>
                            <w:r w:rsidR="00522AC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在仿真环境中验证其稳定性</w:t>
                            </w:r>
                            <w:r w:rsidR="00522ACD" w:rsidRPr="00522ACD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CBBA83E" w14:textId="5DC2FE0B" w:rsidR="004F1160" w:rsidRDefault="00F4042C" w:rsidP="004F116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F4042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基于 Java Macro 与 Python 混合脚本搭建底层控制框架，深度集成并自动驱动 Star-CCM+ 软件。实现仿生波动鳍复杂运动工况的批量仿真计算、流场数据自动落盘与清洗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。 </w:t>
                            </w:r>
                          </w:p>
                          <w:p w14:paraId="2DC52232" w14:textId="1C5CEAB1" w:rsidR="004F1160" w:rsidRDefault="00F4042C" w:rsidP="00373DF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F4042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设计并部署数据自动标注与序列化模块，将海量高维度的仿真流场结果转化为标准化的时空序列数据，为后续构建流体力学深度学习预测模型提供了高质量、大规模的定制化训练集。</w:t>
                            </w:r>
                          </w:p>
                          <w:p w14:paraId="4E70D336" w14:textId="436D0F11" w:rsidR="00F4042C" w:rsidRPr="00F4042C" w:rsidRDefault="00F4042C" w:rsidP="00F4042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自研</w:t>
                            </w:r>
                            <w:r w:rsidRPr="00F4042C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可复⽤训练脚⼿架，集成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NCCL、AMP、LoRA/QLoRA，支持8-32卡扩展。</w:t>
                            </w:r>
                            <w:r w:rsidRPr="00F4042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构建 Auto Logging Pipeline，将实验记录整理时间从 30 分钟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降至</w:t>
                            </w:r>
                            <w:r w:rsidRPr="00F4042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10 分钟，并</w:t>
                            </w:r>
                            <w:r w:rsidR="009C487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支</w:t>
                            </w:r>
                            <w:r w:rsidRPr="00F4042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持多模型对</w:t>
                            </w:r>
                            <w:r w:rsidR="009C4871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比</w:t>
                            </w:r>
                            <w:r w:rsidRPr="00F4042C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表输出。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DCA47" id="Rectangle 3" o:spid="_x0000_s1027" style="position:absolute;left:0;text-align:left;margin-left:-56.2pt;margin-top:214.05pt;width:519.45pt;height:38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" filled="f" stroked="f">
                <v:textbox>
                  <w:txbxContent>
                    <w:p w14:paraId="63F7F5C2" w14:textId="160DA583" w:rsidR="00D813E9" w:rsidRDefault="00000000" w:rsidP="00373DF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Lines="50" w:after="12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bookmarkStart w:id="3" w:name="_Hlk209626688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</w:t>
                      </w:r>
                      <w:r w:rsidR="001F418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</w:t>
                      </w:r>
                      <w:r w:rsidR="009916D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373DF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1</w:t>
                      </w:r>
                      <w:r w:rsidR="009916D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-</w:t>
                      </w:r>
                      <w:r w:rsidR="009916D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2025.2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              </w:t>
                      </w:r>
                      <w:r w:rsidR="00431BD5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="00431BD5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西湖大学-研究助理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               </w:t>
                      </w:r>
                      <w:r w:rsidR="00431BD5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     研究负责人</w:t>
                      </w:r>
                    </w:p>
                    <w:p w14:paraId="3A9C05F8" w14:textId="28534306" w:rsidR="00D813E9" w:rsidRPr="00431BD5" w:rsidRDefault="00431BD5" w:rsidP="001F418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bookmarkStart w:id="4" w:name="_Hlk209626821"/>
                      <w:bookmarkEnd w:id="3"/>
                      <w:r w:rsidRPr="00431BD5">
                        <w:rPr>
                          <w:rFonts w:ascii="微软雅黑" w:eastAsia="微软雅黑" w:hAnsi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DamFormer — 溃坝场景跨</w:t>
                      </w:r>
                      <w:r w:rsidR="00FF1605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几</w:t>
                      </w:r>
                      <w:r w:rsidRPr="00431BD5">
                        <w:rPr>
                          <w:rFonts w:ascii="微软雅黑" w:eastAsia="微软雅黑" w:hAnsi="微软雅黑" w:cs="Times New Roman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何 Transformer</w:t>
                      </w:r>
                      <w:r w:rsidR="00FF1605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                  </w:t>
                      </w:r>
                      <w:r w:rsidR="008B3C15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《Physics of Fluids》 第一作者</w:t>
                      </w:r>
                    </w:p>
                    <w:bookmarkEnd w:id="4"/>
                    <w:p w14:paraId="2FCF74FA" w14:textId="2CFF4E22" w:rsidR="001F418E" w:rsidRDefault="001F418E" w:rsidP="001F418E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2E457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项目描述：</w:t>
                      </w:r>
                      <w:r w:rsidR="00431BD5" w:rsidRPr="00431BD5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提出“DamFormer”模型，用于模拟预测波浪与不同几何形状障碍物（如溃坝场景）间的复杂相互作用</w:t>
                      </w:r>
                      <w:r w:rsidR="002E457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4959070D" w14:textId="77777777" w:rsidR="008B3C15" w:rsidRPr="002E4571" w:rsidRDefault="008B3C15" w:rsidP="008B3C1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  <w:p w14:paraId="3445DD7A" w14:textId="4C9A55AA" w:rsidR="002E4571" w:rsidRDefault="00FF1605" w:rsidP="002E4571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bookmarkStart w:id="5" w:name="_Hlk209627071"/>
                      <w:r w:rsidRPr="00FF1605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零样本泛化突破</w:t>
                      </w:r>
                      <w:r w:rsidR="002E457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：</w:t>
                      </w:r>
                      <w:r w:rsidRPr="00FF1605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设计并实施零样本学习实验</w:t>
                      </w:r>
                      <w:r w:rsidR="002E457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Pr="00FF1605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实现仅依赖圆形障碍物数据进行训练的情况下，无需重新训练即可精准泛化并预测未见过的三角形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与矩形</w:t>
                      </w:r>
                      <w:r w:rsidRPr="00FF1605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结构物周边的流场动态演化</w:t>
                      </w:r>
                      <w:r w:rsidR="002E457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4AAF5F79" w14:textId="77777777" w:rsidR="008B3C15" w:rsidRPr="002E4571" w:rsidRDefault="008B3C15" w:rsidP="008B3C1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" w:lineRule="exact"/>
                        <w:ind w:left="42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  <w:p w14:paraId="5563C480" w14:textId="193D7E22" w:rsidR="00D813E9" w:rsidRDefault="00FF1605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FF1605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时空序列预测优化</w:t>
                      </w:r>
                      <w:r w:rsidR="002E457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：</w:t>
                      </w:r>
                      <w:r w:rsidRPr="00FF1605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构建类似视频预测的数据处理机制，通过编码器提取初始流场边界条件，解码器输出后续时空演化序列。有效突破了CFL条件对时间步长和空间分辨率产生的严苛限制，大幅提升了仿真计算效率。</w:t>
                      </w:r>
                    </w:p>
                    <w:p w14:paraId="00C79317" w14:textId="77777777" w:rsidR="008B3C15" w:rsidRPr="002E4571" w:rsidRDefault="008B3C15" w:rsidP="008B3C15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  <w:bookmarkEnd w:id="5"/>
                    <w:p w14:paraId="6F7638E4" w14:textId="6F0C0BEC" w:rsidR="00D813E9" w:rsidRPr="002E4571" w:rsidRDefault="008B3C15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并行训练机制</w:t>
                      </w:r>
                      <w:r w:rsid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：</w:t>
                      </w:r>
                      <w:r w:rsidRPr="008B3C15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定制多卡 DDP + 梯度检查点流水线，加入</w:t>
                      </w:r>
                      <w:r w:rsidR="00F4042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8B3C15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FlashAttention</w:t>
                      </w:r>
                      <w:r w:rsidR="00F4042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8B3C15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与张量并行模块，有效提升大规模流场时空数据计算性能，实现整体训练效率提升1.6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倍</w:t>
                      </w:r>
                      <w:r w:rsidRPr="008B3C15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6F27E6D5" w14:textId="23226F3E" w:rsidR="00373DF0" w:rsidRPr="00522ACD" w:rsidRDefault="00373DF0" w:rsidP="00522ACD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Lines="50" w:after="12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2024.0</w:t>
                      </w:r>
                      <w:r w:rsidR="009916D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8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-202</w:t>
                      </w:r>
                      <w:r w:rsidR="009916D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.0</w:t>
                      </w:r>
                      <w:r w:rsidR="009916DE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4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               </w:t>
                      </w:r>
                      <w:r w:rsidR="00522AC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西谷</w:t>
                      </w:r>
                      <w:r w:rsidR="00522ACD" w:rsidRPr="00522AC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II</w:t>
                      </w:r>
                      <w:r w:rsidR="00522AC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号中国南海千米级海试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 w:rsidR="00522AC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 w:rsidR="00522AC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="00522ACD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2"/>
                          <w:szCs w:val="22"/>
                        </w:rPr>
                        <w:t>仿真工程负责人</w:t>
                      </w:r>
                    </w:p>
                    <w:p w14:paraId="3023D119" w14:textId="48BB1796" w:rsidR="004F1160" w:rsidRPr="002E4571" w:rsidRDefault="004F1160" w:rsidP="004F116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项目描述：</w:t>
                      </w:r>
                      <w:r w:rsidR="00522ACD" w:rsidRPr="00522ACD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将潜水器两侧的刚性模块化胸鳍全面迭代为高灵活性的波动鳍结构，精准模仿“魔鬼鱼”生物鳍的自然摆动特征</w:t>
                      </w:r>
                      <w:r w:rsidR="00522AC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="00522ACD" w:rsidRPr="00522ACD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使其具备急停、原地转弯及激流抗扰等高阶运动能力，</w:t>
                      </w:r>
                      <w:r w:rsidR="00522AC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在仿真环境中验证其稳定性</w:t>
                      </w:r>
                      <w:r w:rsidR="00522ACD" w:rsidRPr="00522ACD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3CBBA83E" w14:textId="5DC2FE0B" w:rsidR="004F1160" w:rsidRDefault="00F4042C" w:rsidP="004F116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F4042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基于 Java Macro 与 Python 混合脚本搭建底层控制框架，深度集成并自动驱动 Star-CCM+ 软件。实现仿生波动鳍复杂运动工况的批量仿真计算、流场数据自动落盘与清洗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。 </w:t>
                      </w:r>
                    </w:p>
                    <w:p w14:paraId="2DC52232" w14:textId="1C5CEAB1" w:rsidR="004F1160" w:rsidRDefault="00F4042C" w:rsidP="00373DF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F4042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设计并部署数据自动标注与序列化模块，将海量高维度的仿真流场结果转化为标准化的时空序列数据，为后续构建流体力学深度学习预测模型提供了高质量、大规模的定制化训练集。</w:t>
                      </w:r>
                    </w:p>
                    <w:p w14:paraId="4E70D336" w14:textId="436D0F11" w:rsidR="00F4042C" w:rsidRPr="00F4042C" w:rsidRDefault="00F4042C" w:rsidP="00F4042C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自研</w:t>
                      </w:r>
                      <w:r w:rsidRPr="00F4042C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可复⽤训练脚⼿架，集成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NCCL、AMP、LoRA/QLoRA，支持8-32卡扩展。</w:t>
                      </w:r>
                      <w:r w:rsidRPr="00F4042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构建 Auto Logging Pipeline，将实验记录整理时间从 30 分钟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降至</w:t>
                      </w:r>
                      <w:r w:rsidRPr="00F4042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10 分钟，并</w:t>
                      </w:r>
                      <w:r w:rsidR="009C487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支</w:t>
                      </w:r>
                      <w:r w:rsidRPr="00F4042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持多模型对</w:t>
                      </w:r>
                      <w:r w:rsidR="009C4871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比</w:t>
                      </w:r>
                      <w:r w:rsidRPr="00F4042C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表输出。</w:t>
                      </w:r>
                    </w:p>
                  </w:txbxContent>
                </v:textbox>
              </v:rect>
            </w:pict>
          </mc:Fallback>
        </mc:AlternateContent>
      </w:r>
      <w:r w:rsidR="00E24CAF" w:rsidRPr="00E24CAF">
        <w:rPr>
          <w:rFonts w:hint="eastAsia"/>
        </w:rPr>
        <w:drawing>
          <wp:anchor distT="0" distB="0" distL="114300" distR="114300" simplePos="0" relativeHeight="251679232" behindDoc="0" locked="0" layoutInCell="1" allowOverlap="1" wp14:anchorId="40765DC7" wp14:editId="4044FD90">
            <wp:simplePos x="0" y="0"/>
            <wp:positionH relativeFrom="column">
              <wp:posOffset>4547961</wp:posOffset>
            </wp:positionH>
            <wp:positionV relativeFrom="paragraph">
              <wp:posOffset>-694975</wp:posOffset>
            </wp:positionV>
            <wp:extent cx="970383" cy="1358537"/>
            <wp:effectExtent l="0" t="0" r="1270" b="0"/>
            <wp:wrapNone/>
            <wp:docPr id="142246443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383" cy="1358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CAF" w:rsidRPr="00E24CAF">
        <w:t xml:space="preserve"> </w:t>
      </w:r>
      <w:r w:rsidR="00E237C3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61140E3" wp14:editId="36152B30">
                <wp:simplePos x="0" y="0"/>
                <wp:positionH relativeFrom="column">
                  <wp:posOffset>1357604</wp:posOffset>
                </wp:positionH>
                <wp:positionV relativeFrom="paragraph">
                  <wp:posOffset>230155</wp:posOffset>
                </wp:positionV>
                <wp:extent cx="2531706" cy="351790"/>
                <wp:effectExtent l="0" t="0" r="0" b="0"/>
                <wp:wrapNone/>
                <wp:docPr id="6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706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5ABA30E" w14:textId="729C3D59" w:rsidR="00D813E9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邮箱：</w:t>
                            </w:r>
                            <w:r w:rsidR="00E237C3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mzymuzhaoyang@gmail.com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1140E3" id="_x0000_t202" coordsize="21600,21600" o:spt="202" path="m,l,21600r21600,l21600,xe">
                <v:stroke joinstyle="miter"/>
                <v:path gradientshapeok="t" o:connecttype="rect"/>
              </v:shapetype>
              <v:shape id="文本框 114" o:spid="_x0000_s1028" type="#_x0000_t202" style="position:absolute;left:0;text-align:left;margin-left:106.9pt;margin-top:18.1pt;width:199.35pt;height:27.7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" filled="f" stroked="f">
                <v:textbox>
                  <w:txbxContent>
                    <w:p w14:paraId="05ABA30E" w14:textId="729C3D59" w:rsidR="00D813E9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邮箱：</w:t>
                      </w:r>
                      <w:r w:rsidR="00E237C3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mzymuzhaoyang@gmail.com</w:t>
                      </w:r>
                    </w:p>
                  </w:txbxContent>
                </v:textbox>
              </v:shape>
            </w:pict>
          </mc:Fallback>
        </mc:AlternateContent>
      </w:r>
      <w:r w:rsidR="00AA4B49"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1E39921B" wp14:editId="3F1C6B16">
                <wp:simplePos x="0" y="0"/>
                <wp:positionH relativeFrom="column">
                  <wp:posOffset>-660400</wp:posOffset>
                </wp:positionH>
                <wp:positionV relativeFrom="paragraph">
                  <wp:posOffset>7647622</wp:posOffset>
                </wp:positionV>
                <wp:extent cx="1468120" cy="281940"/>
                <wp:effectExtent l="0" t="0" r="0" b="381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8120" cy="281940"/>
                          <a:chOff x="1784" y="12462"/>
                          <a:chExt cx="2312" cy="444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>
                            <a:off x="1784" y="12511"/>
                            <a:ext cx="2313" cy="390"/>
                            <a:chOff x="1043" y="12511"/>
                            <a:chExt cx="2313" cy="390"/>
                          </a:xfrm>
                        </wpg:grpSpPr>
                        <wps:wsp>
                          <wps:cNvPr id="91" name="椭圆 75"/>
                          <wps:cNvSpPr/>
                          <wps:spPr>
                            <a:xfrm flipV="1">
                              <a:off x="1126" y="12511"/>
                              <a:ext cx="2230" cy="390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92" name="椭圆 75"/>
                          <wps:cNvSpPr/>
                          <wps:spPr>
                            <a:xfrm flipV="1">
                              <a:off x="1043" y="12511"/>
                              <a:ext cx="223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93" name="文本框 86"/>
                        <wps:cNvSpPr txBox="1"/>
                        <wps:spPr>
                          <a:xfrm>
                            <a:off x="2183" y="12462"/>
                            <a:ext cx="1507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68F5CEFF" w14:textId="77777777" w:rsidR="00D813E9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wps:wsp>
                        <wps:cNvPr id="2050" name="齿轮"/>
                        <wps:cNvSpPr/>
                        <wps:spPr bwMode="auto">
                          <a:xfrm>
                            <a:off x="1851" y="12586"/>
                            <a:ext cx="259" cy="259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9921B" id="组合 62" o:spid="_x0000_s1029" style="position:absolute;left:0;text-align:left;margin-left:-52pt;margin-top:602.15pt;width:115.6pt;height:22.2pt;z-index:251675136" coordorigin="1784,12462" coordsize="2312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">
                <v:group id="组合 53" o:spid="_x0000_s1030" style="position:absolute;left:1784;top:12511;width:2313;height:390" coordorigin="1043,12511" coordsize="2313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椭圆 75" o:spid="_x0000_s1031" style="position:absolute;left:1126;top:12511;width:223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" path="m,l9709,r291,1667l10000,10000,,10000,,xe" fillcolor="#b8cce4 [1300]" stroked="f" strokeweight="3pt">
                    <v:stroke joinstyle="miter"/>
                    <v:path arrowok="t" o:connecttype="custom" o:connectlocs="0,0;2165,0;2230,65;2230,390;0,390;0,0" o:connectangles="0,0,0,0,0,0"/>
                  </v:shape>
                  <v:shape id="椭圆 75" o:spid="_x0000_s1032" style="position:absolute;left:1043;top:12511;width:223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" path="m,l9278,v399,,722,1848,722,4128l10000,10000,,10000,,xe" fillcolor="#1a94fc" stroked="f" strokeweight="3pt">
                    <v:stroke joinstyle="miter"/>
                    <v:path arrowok="t" o:connecttype="custom" o:connectlocs="0,0;2069,0;2230,161;2230,390;0,390;0,0" o:connectangles="0,0,0,0,0,0"/>
                  </v:shape>
                </v:group>
                <v:shape id="文本框 86" o:spid="_x0000_s1033" type="#_x0000_t202" style="position:absolute;left:2183;top:12462;width:1507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14:paraId="68F5CEFF" w14:textId="77777777" w:rsidR="00D813E9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技能证书</w:t>
                        </w:r>
                      </w:p>
                    </w:txbxContent>
                  </v:textbox>
                </v:shape>
                <v:shape id="齿轮" o:spid="_x0000_s1034" style="position:absolute;left:1851;top:12586;width:259;height:259;visibility:visible;mso-wrap-style:square;v-text-anchor:middle" coordsize="3543300,361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fillcolor="white [3212]" stroked="f">
                  <v:path arrowok="t" o:connecttype="custom" o:connectlocs="111,81;96,90;84,103;78,119;77,137;83,154;94,168;109,177;127,181;145,179;161,171;173,158;180,142;182,124;177,107;167,93;152,83;135,78;143,1;147,6;171,35;193,17;217,32;218,40;219,75;248,75;259,101;255,108;235,135;258,154;252,180;245,184;212,193;219,223;198,241;190,240;160,228;147,255;118,259;112,255;97,228;68,241;61,241;40,222;47,193;14,184;7,180;1,154;24,137;4,108;0,101;10,76;38,78;54,57;41,33;63,17;70,20;106,29;114,2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AA4B49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43E8DF5" wp14:editId="6B62785B">
                <wp:simplePos x="0" y="0"/>
                <wp:positionH relativeFrom="column">
                  <wp:posOffset>-670560</wp:posOffset>
                </wp:positionH>
                <wp:positionV relativeFrom="paragraph">
                  <wp:posOffset>7606347</wp:posOffset>
                </wp:positionV>
                <wp:extent cx="6588125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590B26" id="直接连接符 25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598.9pt" to="465.95pt,5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" strokecolor="#c6d9f1 [671]" strokeweight="1.5pt">
                <v:stroke joinstyle="miter"/>
              </v:line>
            </w:pict>
          </mc:Fallback>
        </mc:AlternateContent>
      </w:r>
      <w:r w:rsidR="00AA4B49"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183C9368" wp14:editId="72B1EB60">
                <wp:simplePos x="0" y="0"/>
                <wp:positionH relativeFrom="column">
                  <wp:posOffset>-660400</wp:posOffset>
                </wp:positionH>
                <wp:positionV relativeFrom="paragraph">
                  <wp:posOffset>2438082</wp:posOffset>
                </wp:positionV>
                <wp:extent cx="1465580" cy="281940"/>
                <wp:effectExtent l="0" t="0" r="1270" b="381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5580" cy="281940"/>
                          <a:chOff x="1784" y="5870"/>
                          <a:chExt cx="2308" cy="444"/>
                        </a:xfrm>
                      </wpg:grpSpPr>
                      <wpg:grpSp>
                        <wpg:cNvPr id="105" name="组合 105"/>
                        <wpg:cNvGrpSpPr/>
                        <wpg:grpSpPr>
                          <a:xfrm>
                            <a:off x="1784" y="5919"/>
                            <a:ext cx="2309" cy="392"/>
                            <a:chOff x="1043" y="6415"/>
                            <a:chExt cx="2141" cy="392"/>
                          </a:xfrm>
                        </wpg:grpSpPr>
                        <wps:wsp>
                          <wps:cNvPr id="85" name="椭圆 75"/>
                          <wps:cNvSpPr/>
                          <wps:spPr>
                            <a:xfrm flipV="1">
                              <a:off x="1120" y="6415"/>
                              <a:ext cx="2064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770CD5A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2D82CA24" w14:textId="77777777" w:rsidR="00D813E9" w:rsidRDefault="00D813E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  <wps:wsp>
                          <wps:cNvPr id="86" name="椭圆 75"/>
                          <wps:cNvSpPr/>
                          <wps:spPr>
                            <a:xfrm flipV="1">
                              <a:off x="1043" y="6417"/>
                              <a:ext cx="2064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52ADC50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7852C2AC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1A0349FB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0B39E1A7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46927160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7B144211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53379058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15A957B6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1C96AF7F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5BD74E76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6DE9EEF7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42815B5D" w14:textId="77777777" w:rsidR="00D813E9" w:rsidRDefault="00D813E9">
                                <w:pPr>
                                  <w:jc w:val="center"/>
                                </w:pPr>
                              </w:p>
                              <w:p w14:paraId="779ACC55" w14:textId="77777777" w:rsidR="00D813E9" w:rsidRDefault="00D813E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  <wps:wsp>
                        <wps:cNvPr id="11" name="KSO_Shape"/>
                        <wps:cNvSpPr/>
                        <wps:spPr>
                          <a:xfrm>
                            <a:off x="1921" y="6013"/>
                            <a:ext cx="237" cy="20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/>
                      </wps:wsp>
                      <wps:wsp>
                        <wps:cNvPr id="87" name="文本框 86"/>
                        <wps:cNvSpPr txBox="1"/>
                        <wps:spPr>
                          <a:xfrm>
                            <a:off x="2183" y="5870"/>
                            <a:ext cx="1524" cy="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2A9AEC95" w14:textId="5B88C917" w:rsidR="00D813E9" w:rsidRDefault="00373DF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C9368" id="组合 64" o:spid="_x0000_s1035" style="position:absolute;left:0;text-align:left;margin-left:-52pt;margin-top:191.95pt;width:115.4pt;height:22.2pt;z-index:251668992" coordorigin="1784,5870" coordsize="2308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">
                <v:group id="组合 105" o:spid="_x0000_s1036" style="position:absolute;left:1784;top:5919;width:2309;height:392" coordorigin="1043,6415" coordsize="2141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椭圆 75" o:spid="_x0000_s1037" style="position:absolute;left:1120;top:6415;width:2064;height:391;flip:y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" adj="-11796480,,5400" path="m,l9685,r315,1662l10000,10000,,10000,,xe" fillcolor="#b8cce4 [1300]" stroked="f" strokeweight="3pt">
                    <v:stroke joinstyle="miter"/>
                    <v:formulas/>
                    <v:path arrowok="t" o:connecttype="custom" o:connectlocs="0,0;1999,0;2064,65;2064,391;0,391;0,0" o:connectangles="0,0,0,0,0,0" textboxrect="0,0,10000,10000"/>
                    <v:textbox>
                      <w:txbxContent>
                        <w:p w14:paraId="2770CD5A" w14:textId="77777777" w:rsidR="00D813E9" w:rsidRDefault="00D813E9">
                          <w:pPr>
                            <w:jc w:val="center"/>
                          </w:pPr>
                        </w:p>
                        <w:p w14:paraId="2D82CA24" w14:textId="77777777" w:rsidR="00D813E9" w:rsidRDefault="00D813E9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75" o:spid="_x0000_s1038" style="position:absolute;left:1043;top:6417;width:2064;height:390;flip:y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" adj="-11796480,,5400" path="m,l9220,v431,,780,1848,780,4128l10000,10000,,10000,,xe" fillcolor="#1a94fc" stroked="f" strokeweight="3pt">
                    <v:stroke joinstyle="miter"/>
                    <v:formulas/>
                    <v:path arrowok="t" o:connecttype="custom" o:connectlocs="0,0;1903,0;2064,161;2064,390;0,390;0,0" o:connectangles="0,0,0,0,0,0" textboxrect="0,0,10000,10000"/>
                    <v:textbox>
                      <w:txbxContent>
                        <w:p w14:paraId="252ADC50" w14:textId="77777777" w:rsidR="00D813E9" w:rsidRDefault="00D813E9">
                          <w:pPr>
                            <w:jc w:val="center"/>
                          </w:pPr>
                        </w:p>
                        <w:p w14:paraId="7852C2AC" w14:textId="77777777" w:rsidR="00D813E9" w:rsidRDefault="00D813E9">
                          <w:pPr>
                            <w:jc w:val="center"/>
                          </w:pPr>
                        </w:p>
                        <w:p w14:paraId="1A0349FB" w14:textId="77777777" w:rsidR="00D813E9" w:rsidRDefault="00D813E9">
                          <w:pPr>
                            <w:jc w:val="center"/>
                          </w:pPr>
                        </w:p>
                        <w:p w14:paraId="0B39E1A7" w14:textId="77777777" w:rsidR="00D813E9" w:rsidRDefault="00D813E9">
                          <w:pPr>
                            <w:jc w:val="center"/>
                          </w:pPr>
                        </w:p>
                        <w:p w14:paraId="46927160" w14:textId="77777777" w:rsidR="00D813E9" w:rsidRDefault="00D813E9">
                          <w:pPr>
                            <w:jc w:val="center"/>
                          </w:pPr>
                        </w:p>
                        <w:p w14:paraId="7B144211" w14:textId="77777777" w:rsidR="00D813E9" w:rsidRDefault="00D813E9">
                          <w:pPr>
                            <w:jc w:val="center"/>
                          </w:pPr>
                        </w:p>
                        <w:p w14:paraId="53379058" w14:textId="77777777" w:rsidR="00D813E9" w:rsidRDefault="00D813E9">
                          <w:pPr>
                            <w:jc w:val="center"/>
                          </w:pPr>
                        </w:p>
                        <w:p w14:paraId="15A957B6" w14:textId="77777777" w:rsidR="00D813E9" w:rsidRDefault="00D813E9">
                          <w:pPr>
                            <w:jc w:val="center"/>
                          </w:pPr>
                        </w:p>
                        <w:p w14:paraId="1C96AF7F" w14:textId="77777777" w:rsidR="00D813E9" w:rsidRDefault="00D813E9">
                          <w:pPr>
                            <w:jc w:val="center"/>
                          </w:pPr>
                        </w:p>
                        <w:p w14:paraId="5BD74E76" w14:textId="77777777" w:rsidR="00D813E9" w:rsidRDefault="00D813E9">
                          <w:pPr>
                            <w:jc w:val="center"/>
                          </w:pPr>
                        </w:p>
                        <w:p w14:paraId="6DE9EEF7" w14:textId="77777777" w:rsidR="00D813E9" w:rsidRDefault="00D813E9">
                          <w:pPr>
                            <w:jc w:val="center"/>
                          </w:pPr>
                        </w:p>
                        <w:p w14:paraId="42815B5D" w14:textId="77777777" w:rsidR="00D813E9" w:rsidRDefault="00D813E9">
                          <w:pPr>
                            <w:jc w:val="center"/>
                          </w:pPr>
                        </w:p>
                        <w:p w14:paraId="779ACC55" w14:textId="77777777" w:rsidR="00D813E9" w:rsidRDefault="00D813E9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KSO_Shape" o:spid="_x0000_s1039" style="position:absolute;left:1921;top:6013;width:237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 strokeweight="1pt">
                  <v:stroke joinstyle="miter"/>
                  <v:path arrowok="t" o:connecttype="custom" o:connectlocs="237,104;237,198;237,199;237,200;236,201;236,202;235,203;235,204;234,204;233,205;231,206;228,207;226,208;223,208;14,208;11,208;9,207;6,206;4,205;3,204;3,204;2,203;1,202;1,201;0,200;0,199;0,198;0,104;14,108;30,112;48,117;58,119;68,122;78,124;87,126;96,127;105,128;112,129;115,130;119,130;122,130;125,129;132,128;141,127;150,126;159,124;169,121;179,119;189,117;207,112;223,108;110,91;103,98;103,99;110,106;127,106;134,99;134,98;127,91;119,13;81,35;81,37;156,37;156,35;119,13;119,0;165,37;165,37;223,37;226,37;228,38;231,39;233,40;234,41;235,41;235,42;236,43;236,44;237,45;237,46;237,47;237,100;237,100;237,100;223,104;207,108;189,112;179,115;169,117;159,119;150,121;141,123;132,124;125,125;122,125;119,125;115,125;112,125;105,124;96,123;87,121;78,119;68,117;58,115;48,113;30,108;14,104;0,100;0,100;0,100;0,73;0,47;0,46;0,45;1,44;1,43;2,42;3,41;3,41;4,40;6,39;9,38;11,37;14,37;72,37;72,37;11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文本框 86" o:spid="_x0000_s1040" type="#_x0000_t202" style="position:absolute;left:2183;top:5870;width:152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2A9AEC95" w14:textId="5B88C917" w:rsidR="00D813E9" w:rsidRDefault="00373DF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项目经历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A4B49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988A8B3" wp14:editId="775AA46A">
                <wp:simplePos x="0" y="0"/>
                <wp:positionH relativeFrom="column">
                  <wp:posOffset>-670560</wp:posOffset>
                </wp:positionH>
                <wp:positionV relativeFrom="paragraph">
                  <wp:posOffset>2384108</wp:posOffset>
                </wp:positionV>
                <wp:extent cx="6588125" cy="0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81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507B15" id="直接连接符 54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pt,187.75pt" to="465.95pt,1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" strokecolor="#c6d9f1 [671]" strokeweight="1.5pt">
                <v:stroke joinstyle="miter"/>
              </v:line>
            </w:pict>
          </mc:Fallback>
        </mc:AlternateContent>
      </w:r>
      <w:r w:rsidR="00AA4B49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F2944E7" wp14:editId="44081373">
                <wp:simplePos x="0" y="0"/>
                <wp:positionH relativeFrom="column">
                  <wp:posOffset>-715010</wp:posOffset>
                </wp:positionH>
                <wp:positionV relativeFrom="paragraph">
                  <wp:posOffset>1208723</wp:posOffset>
                </wp:positionV>
                <wp:extent cx="6593840" cy="1122680"/>
                <wp:effectExtent l="0" t="0" r="0" b="127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3840" cy="112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9BDFC0" w14:textId="58F2A182" w:rsidR="00D813E9" w:rsidRPr="007120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</w:pPr>
                            <w:bookmarkStart w:id="6" w:name="_Hlk209623148"/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 w:rsidR="0006148F"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23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.09-20</w:t>
                            </w:r>
                            <w:r w:rsidR="0006148F"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26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 xml:space="preserve">.06          </w:t>
                            </w:r>
                            <w:r w:rsidR="0006148F"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06148F"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 xml:space="preserve">大连海事大学 </w:t>
                            </w:r>
                            <w:r w:rsidR="00E16A6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1/40人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 xml:space="preserve">                </w:t>
                            </w:r>
                            <w:r w:rsidR="0006148F"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 xml:space="preserve">   人工智能 </w:t>
                            </w:r>
                            <w:r w:rsidR="00E237C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06148F"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硕士</w:t>
                            </w:r>
                            <w:bookmarkEnd w:id="6"/>
                            <w:r w:rsidR="00E237C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(保研)</w:t>
                            </w:r>
                          </w:p>
                          <w:p w14:paraId="79E3AFD9" w14:textId="0290D7B4" w:rsidR="00D813E9" w:rsidRPr="007120B7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bookmarkStart w:id="7" w:name="_Hlk209623225"/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</w:t>
                            </w:r>
                            <w:r w:rsidR="0006148F"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计算机视觉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="0006148F"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机器学习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="0006148F"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人工智能数学理论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="004C6212"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高级机器人学，最优化方法与理论</w:t>
                            </w:r>
                            <w:r w:rsidR="0006148F"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等</w:t>
                            </w:r>
                            <w:r w:rsidR="004C6212"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bookmarkEnd w:id="7"/>
                          <w:p w14:paraId="554DA6E5" w14:textId="1F0B1F89" w:rsidR="0006148F" w:rsidRPr="007120B7" w:rsidRDefault="004C621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 xml:space="preserve">2019.09-2023.06                    </w:t>
                            </w:r>
                            <w:r w:rsidR="00E237C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 xml:space="preserve">大连海事大学 </w:t>
                            </w:r>
                            <w:r w:rsidR="00E16A6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7/100人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 xml:space="preserve">                 </w:t>
                            </w:r>
                            <w:r w:rsidR="00D22764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E237C3" w:rsidRPr="00E237C3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材料科学与</w:t>
                            </w:r>
                            <w:r w:rsidR="004A7C24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工程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 xml:space="preserve"> 本科</w:t>
                            </w:r>
                          </w:p>
                          <w:p w14:paraId="216B5A5D" w14:textId="4C74B156" w:rsidR="004C6212" w:rsidRPr="007120B7" w:rsidRDefault="004C6212" w:rsidP="004C621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</w:t>
                            </w:r>
                            <w:r w:rsidR="00E237C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工程力学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="00E237C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材料加工工艺学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="00E237C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材料分析方法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="00E237C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材料性能学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="00E237C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机械</w:t>
                            </w:r>
                            <w:r w:rsidRPr="007120B7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设计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，</w:t>
                            </w:r>
                            <w:r w:rsidR="00E237C3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船舶腐蚀与防护</w:t>
                            </w:r>
                            <w:r w:rsidRPr="007120B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等。</w:t>
                            </w:r>
                          </w:p>
                          <w:p w14:paraId="2F716098" w14:textId="77777777" w:rsidR="004C6212" w:rsidRPr="007120B7" w:rsidRDefault="004C621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944E7" id="矩形 14" o:spid="_x0000_s1041" style="position:absolute;left:0;text-align:left;margin-left:-56.3pt;margin-top:95.2pt;width:519.2pt;height:88.4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" filled="f" stroked="f">
                <v:textbox>
                  <w:txbxContent>
                    <w:p w14:paraId="5F9BDFC0" w14:textId="58F2A182" w:rsidR="00D813E9" w:rsidRPr="007120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</w:pPr>
                      <w:bookmarkStart w:id="8" w:name="_Hlk209623148"/>
                      <w:r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>20</w:t>
                      </w:r>
                      <w:r w:rsidR="0006148F"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>23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>.09-20</w:t>
                      </w:r>
                      <w:r w:rsidR="0006148F"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>26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 xml:space="preserve">.06          </w:t>
                      </w:r>
                      <w:r w:rsidR="0006148F"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06148F"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 xml:space="preserve">大连海事大学 </w:t>
                      </w:r>
                      <w:r w:rsidR="00E16A6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>1/40人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 xml:space="preserve">                </w:t>
                      </w:r>
                      <w:r w:rsidR="0006148F"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 xml:space="preserve">   人工智能 </w:t>
                      </w:r>
                      <w:r w:rsidR="00E237C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06148F"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>硕士</w:t>
                      </w:r>
                      <w:bookmarkEnd w:id="8"/>
                      <w:r w:rsidR="00E237C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>(保研)</w:t>
                      </w:r>
                    </w:p>
                    <w:p w14:paraId="79E3AFD9" w14:textId="0290D7B4" w:rsidR="00D813E9" w:rsidRPr="007120B7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bookmarkStart w:id="9" w:name="_Hlk209623225"/>
                      <w:r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</w:t>
                      </w:r>
                      <w:r w:rsidR="0006148F"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计算机视觉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="0006148F"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机器学习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="0006148F"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人工智能数学理论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="004C6212"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高级机器人学，最优化方法与理论</w:t>
                      </w:r>
                      <w:r w:rsidR="0006148F"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等</w:t>
                      </w:r>
                      <w:r w:rsidR="004C6212"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bookmarkEnd w:id="9"/>
                    <w:p w14:paraId="554DA6E5" w14:textId="1F0B1F89" w:rsidR="0006148F" w:rsidRPr="007120B7" w:rsidRDefault="004C621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</w:pPr>
                      <w:r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 xml:space="preserve">2019.09-2023.06                    </w:t>
                      </w:r>
                      <w:r w:rsidR="00E237C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 xml:space="preserve">大连海事大学 </w:t>
                      </w:r>
                      <w:r w:rsidR="00E16A6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>7/100人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 xml:space="preserve">                 </w:t>
                      </w:r>
                      <w:r w:rsidR="00D22764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E237C3" w:rsidRPr="00E237C3">
                        <w:rPr>
                          <w:rFonts w:ascii="微软雅黑" w:eastAsia="微软雅黑" w:hAnsi="微软雅黑" w:cs="Times New Roman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>材料科学与</w:t>
                      </w:r>
                      <w:r w:rsidR="004A7C24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>工程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1A94FC"/>
                          <w:kern w:val="24"/>
                          <w:sz w:val="21"/>
                          <w:szCs w:val="21"/>
                        </w:rPr>
                        <w:t xml:space="preserve"> 本科</w:t>
                      </w:r>
                    </w:p>
                    <w:p w14:paraId="216B5A5D" w14:textId="4C74B156" w:rsidR="004C6212" w:rsidRPr="007120B7" w:rsidRDefault="004C6212" w:rsidP="004C621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</w:t>
                      </w:r>
                      <w:r w:rsidR="00E237C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工程力学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="00E237C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材料加工工艺学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="00E237C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材料分析方法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="00E237C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材料性能学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="00E237C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机械</w:t>
                      </w:r>
                      <w:r w:rsidRPr="007120B7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设计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，</w:t>
                      </w:r>
                      <w:r w:rsidR="00E237C3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船舶腐蚀与防护</w:t>
                      </w:r>
                      <w:r w:rsidRPr="007120B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等。</w:t>
                      </w:r>
                    </w:p>
                    <w:p w14:paraId="2F716098" w14:textId="77777777" w:rsidR="004C6212" w:rsidRPr="007120B7" w:rsidRDefault="004C621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A4B49"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0E908B76" wp14:editId="2E9FAF7F">
                <wp:simplePos x="0" y="0"/>
                <wp:positionH relativeFrom="column">
                  <wp:posOffset>-660400</wp:posOffset>
                </wp:positionH>
                <wp:positionV relativeFrom="paragraph">
                  <wp:posOffset>937577</wp:posOffset>
                </wp:positionV>
                <wp:extent cx="1461770" cy="299720"/>
                <wp:effectExtent l="0" t="0" r="5080" b="508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299720"/>
                          <a:chOff x="1784" y="3676"/>
                          <a:chExt cx="2303" cy="472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1784" y="3718"/>
                            <a:ext cx="2303" cy="391"/>
                            <a:chOff x="1784" y="3718"/>
                            <a:chExt cx="2303" cy="391"/>
                          </a:xfrm>
                        </wpg:grpSpPr>
                        <wps:wsp>
                          <wps:cNvPr id="30" name="椭圆 75"/>
                          <wps:cNvSpPr/>
                          <wps:spPr>
                            <a:xfrm flipV="1">
                              <a:off x="1867" y="3719"/>
                              <a:ext cx="2220" cy="391"/>
                            </a:xfrm>
                            <a:prstGeom prst="snip1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  <wps:wsp>
                          <wps:cNvPr id="12" name="椭圆 75"/>
                          <wps:cNvSpPr/>
                          <wps:spPr>
                            <a:xfrm flipV="1">
                              <a:off x="1784" y="3718"/>
                              <a:ext cx="2220" cy="390"/>
                            </a:xfrm>
                            <a:prstGeom prst="round1Rect">
                              <a:avLst>
                                <a:gd name="adj" fmla="val 41282"/>
                              </a:avLst>
                            </a:prstGeom>
                            <a:solidFill>
                              <a:srgbClr val="1A94FC"/>
                            </a:solidFill>
                            <a:ln w="381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vert="horz" wrap="square" rtlCol="0" anchor="ctr"/>
                        </wps:wsp>
                      </wpg:grpSp>
                      <wps:wsp>
                        <wps:cNvPr id="13" name="文本框 86"/>
                        <wps:cNvSpPr txBox="1"/>
                        <wps:spPr>
                          <a:xfrm>
                            <a:off x="2183" y="3676"/>
                            <a:ext cx="1576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4985E5C" w14:textId="5ED140D8" w:rsidR="00D813E9" w:rsidRDefault="00000000">
                              <w:pPr>
                                <w:pStyle w:val="a3"/>
                                <w:spacing w:before="0" w:beforeAutospacing="0" w:after="0" w:afterAutospacing="0" w:line="320" w:lineRule="exact"/>
                                <w:rPr>
                                  <w:rFonts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教育</w:t>
                              </w:r>
                              <w:r w:rsidR="0006148F">
                                <w:rPr>
                                  <w:rFonts w:ascii="Impact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vert="horz" wrap="square" rtlCol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图片 16" descr="博士帽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3765"/>
                            <a:ext cx="397" cy="3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908B76" id="组合 66" o:spid="_x0000_s1042" style="position:absolute;left:0;text-align:left;margin-left:-52pt;margin-top:73.8pt;width:115.1pt;height:23.6pt;z-index:251671040;mso-height-relative:margin" coordorigin="1784,3676" coordsize="2303,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">
                <v:group id="组合 65" o:spid="_x0000_s1043" style="position:absolute;left:1784;top:3718;width:2303;height:391" coordorigin="1784,3718" coordsize="2303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椭圆 75" o:spid="_x0000_s1044" style="position:absolute;left:1867;top:3719;width:2220;height:391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" path="m,l9707,v98,554,195,1108,293,1662l10000,10000,,10000,,xe" fillcolor="#b8cce4 [1300]" stroked="f" strokeweight="3pt">
                    <v:stroke joinstyle="miter"/>
                    <v:path arrowok="t" o:connecttype="custom" o:connectlocs="0,0;2155,0;2220,65;2220,391;0,391;0,0" o:connectangles="0,0,0,0,0,0"/>
                  </v:shape>
                  <v:shape id="椭圆 75" o:spid="_x0000_s1045" style="position:absolute;left:1784;top:3718;width:222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" path="m,l9275,v400,,725,1848,725,4128l10000,10000,,10000,,xe" fillcolor="#1a94fc" stroked="f" strokeweight="3pt">
                    <v:stroke joinstyle="miter"/>
                    <v:path arrowok="t" o:connecttype="custom" o:connectlocs="0,0;2059,0;2220,161;2220,390;0,390;0,0" o:connectangles="0,0,0,0,0,0"/>
                  </v:shape>
                </v:group>
                <v:shape id="文本框 86" o:spid="_x0000_s1046" type="#_x0000_t202" style="position:absolute;left:2183;top:3676;width:1576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44985E5C" w14:textId="5ED140D8" w:rsidR="00D813E9" w:rsidRDefault="00000000">
                        <w:pPr>
                          <w:pStyle w:val="a3"/>
                          <w:spacing w:before="0" w:beforeAutospacing="0" w:after="0" w:afterAutospacing="0" w:line="320" w:lineRule="exact"/>
                          <w:rPr>
                            <w:rFonts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教育</w:t>
                        </w:r>
                        <w:r w:rsidR="0006148F">
                          <w:rPr>
                            <w:rFonts w:ascii="Impact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</w:rPr>
                          <w:t>经历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6" o:spid="_x0000_s1047" type="#_x0000_t75" alt="博士帽3" style="position:absolute;left:1841;top:3765;width:397;height: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">
                  <v:imagedata r:id="rId10" o:title="博士帽3"/>
                </v:shape>
              </v:group>
            </w:pict>
          </mc:Fallback>
        </mc:AlternateContent>
      </w:r>
      <w:r w:rsidR="00AA4B49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7629997" wp14:editId="6028F5B1">
                <wp:simplePos x="0" y="0"/>
                <wp:positionH relativeFrom="column">
                  <wp:posOffset>4029710</wp:posOffset>
                </wp:positionH>
                <wp:positionV relativeFrom="paragraph">
                  <wp:posOffset>773113</wp:posOffset>
                </wp:positionV>
                <wp:extent cx="2527300" cy="126365"/>
                <wp:effectExtent l="0" t="0" r="6350" b="6985"/>
                <wp:wrapNone/>
                <wp:docPr id="1" name="平行四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126365"/>
                        </a:xfrm>
                        <a:prstGeom prst="parallelogram">
                          <a:avLst>
                            <a:gd name="adj" fmla="val 78582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917D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4" o:spid="_x0000_s1026" type="#_x0000_t7" style="position:absolute;margin-left:317.3pt;margin-top:60.9pt;width:199pt;height:9.95pt;z-index:25163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" adj="849" fillcolor="#1a94fc" stroked="f" strokeweight="1pt"/>
            </w:pict>
          </mc:Fallback>
        </mc:AlternateContent>
      </w:r>
      <w:r w:rsidR="00AA4B49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B107183" wp14:editId="1E66778C">
                <wp:simplePos x="0" y="0"/>
                <wp:positionH relativeFrom="column">
                  <wp:posOffset>-1295400</wp:posOffset>
                </wp:positionH>
                <wp:positionV relativeFrom="paragraph">
                  <wp:posOffset>709612</wp:posOffset>
                </wp:positionV>
                <wp:extent cx="5342890" cy="185420"/>
                <wp:effectExtent l="0" t="0" r="0" b="5080"/>
                <wp:wrapNone/>
                <wp:docPr id="4" name="平行四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2890" cy="185420"/>
                        </a:xfrm>
                        <a:prstGeom prst="parallelogram">
                          <a:avLst>
                            <a:gd name="adj" fmla="val 78537"/>
                          </a:avLst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094F8" id="平行四边形 5" o:spid="_x0000_s1026" type="#_x0000_t7" style="position:absolute;margin-left:-102pt;margin-top:55.85pt;width:420.7pt;height:14.6pt;z-index:25164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" adj="589" fillcolor="#1a94fc" stroked="f" strokeweight="1pt"/>
            </w:pict>
          </mc:Fallback>
        </mc:AlternateContent>
      </w:r>
      <w:r w:rsidR="00AA4B49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31D22A2" wp14:editId="3AF15818">
                <wp:simplePos x="0" y="0"/>
                <wp:positionH relativeFrom="column">
                  <wp:posOffset>1113790</wp:posOffset>
                </wp:positionH>
                <wp:positionV relativeFrom="paragraph">
                  <wp:posOffset>330517</wp:posOffset>
                </wp:positionV>
                <wp:extent cx="168275" cy="168275"/>
                <wp:effectExtent l="0" t="0" r="3175" b="31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275" cy="168275"/>
                          <a:chOff x="4224" y="2323"/>
                          <a:chExt cx="220" cy="220"/>
                        </a:xfrm>
                      </wpg:grpSpPr>
                      <wps:wsp>
                        <wps:cNvPr id="35" name="圆角矩形 43"/>
                        <wps:cNvSpPr/>
                        <wps:spPr>
                          <a:xfrm>
                            <a:off x="4224" y="2323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24" name="信息"/>
                        <wps:cNvSpPr/>
                        <wps:spPr>
                          <a:xfrm>
                            <a:off x="4266" y="2385"/>
                            <a:ext cx="136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A772B" id="组合 2" o:spid="_x0000_s1026" style="position:absolute;margin-left:87.7pt;margin-top:26pt;width:13.25pt;height:13.25pt;z-index:251665408" coordorigin="4224,2323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">
                <v:rect id="圆角矩形 43" o:spid="_x0000_s1027" style="position:absolute;left:4224;top:2323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" fillcolor="#1a94fc" stroked="f" strokeweight="1pt"/>
                <v:shape id="信息" o:spid="_x0000_s1028" style="position:absolute;left:4266;top:2385;width:136;height:96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2pt">
                  <v:path arrowok="t"/>
                </v:shape>
              </v:group>
            </w:pict>
          </mc:Fallback>
        </mc:AlternateContent>
      </w:r>
      <w:r w:rsidR="00AA4B49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B21AC6A" wp14:editId="4CE52F1C">
                <wp:simplePos x="0" y="0"/>
                <wp:positionH relativeFrom="column">
                  <wp:posOffset>-455930</wp:posOffset>
                </wp:positionH>
                <wp:positionV relativeFrom="paragraph">
                  <wp:posOffset>231457</wp:posOffset>
                </wp:positionV>
                <wp:extent cx="1499235" cy="351790"/>
                <wp:effectExtent l="0" t="0" r="0" b="0"/>
                <wp:wrapNone/>
                <wp:docPr id="8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235" cy="351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BA3CBD1" w14:textId="2A3DC9D2" w:rsidR="00D813E9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 w:rsidR="00E237C3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15382130266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1AC6A" id="_x0000_s1048" type="#_x0000_t202" style="position:absolute;left:0;text-align:left;margin-left:-35.9pt;margin-top:18.2pt;width:118.05pt;height:27.7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" filled="f" stroked="f">
                <v:textbox>
                  <w:txbxContent>
                    <w:p w14:paraId="1BA3CBD1" w14:textId="2A3DC9D2" w:rsidR="00D813E9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电话：</w:t>
                      </w:r>
                      <w:r w:rsidR="00E237C3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15382130266</w:t>
                      </w:r>
                    </w:p>
                  </w:txbxContent>
                </v:textbox>
              </v:shape>
            </w:pict>
          </mc:Fallback>
        </mc:AlternateContent>
      </w:r>
      <w:r w:rsidR="00AA4B49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125D32D" wp14:editId="3BB03305">
                <wp:simplePos x="0" y="0"/>
                <wp:positionH relativeFrom="column">
                  <wp:posOffset>-659765</wp:posOffset>
                </wp:positionH>
                <wp:positionV relativeFrom="paragraph">
                  <wp:posOffset>331152</wp:posOffset>
                </wp:positionV>
                <wp:extent cx="167640" cy="167640"/>
                <wp:effectExtent l="0" t="0" r="3810" b="38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" cy="167640"/>
                          <a:chOff x="1044" y="2322"/>
                          <a:chExt cx="220" cy="220"/>
                        </a:xfrm>
                      </wpg:grpSpPr>
                      <wps:wsp>
                        <wps:cNvPr id="31" name="圆角矩形 44"/>
                        <wps:cNvSpPr/>
                        <wps:spPr>
                          <a:xfrm>
                            <a:off x="1044" y="2322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3" name="KSO_Shape"/>
                        <wps:cNvSpPr/>
                        <wps:spPr>
                          <a:xfrm>
                            <a:off x="1106" y="2361"/>
                            <a:ext cx="96" cy="1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277" y="0"/>
                              </a:cxn>
                              <a:cxn ang="0">
                                <a:pos x="25201" y="3932"/>
                              </a:cxn>
                              <a:cxn ang="0">
                                <a:pos x="30694" y="23597"/>
                              </a:cxn>
                              <a:cxn ang="0">
                                <a:pos x="29124" y="29103"/>
                              </a:cxn>
                              <a:cxn ang="0">
                                <a:pos x="19708" y="34609"/>
                              </a:cxn>
                              <a:cxn ang="0">
                                <a:pos x="37756" y="76298"/>
                              </a:cxn>
                              <a:cxn ang="0">
                                <a:pos x="46782" y="70596"/>
                              </a:cxn>
                              <a:cxn ang="0">
                                <a:pos x="52665" y="71578"/>
                              </a:cxn>
                              <a:cxn ang="0">
                                <a:pos x="67574" y="86523"/>
                              </a:cxn>
                              <a:cxn ang="0">
                                <a:pos x="68359" y="92029"/>
                              </a:cxn>
                              <a:cxn ang="0">
                                <a:pos x="59727" y="105401"/>
                              </a:cxn>
                              <a:cxn ang="0">
                                <a:pos x="51880" y="106974"/>
                              </a:cxn>
                              <a:cxn ang="0">
                                <a:pos x="90" y="6292"/>
                              </a:cxn>
                              <a:cxn ang="0">
                                <a:pos x="5583" y="1573"/>
                              </a:cxn>
                              <a:cxn ang="0">
                                <a:pos x="21277" y="0"/>
                              </a:cxn>
                            </a:cxnLst>
                            <a:rect l="0" t="0" r="0" b="0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5F58E5" id="组合 15" o:spid="_x0000_s1026" style="position:absolute;margin-left:-51.95pt;margin-top:26.05pt;width:13.2pt;height:13.2pt;z-index:251657216" coordorigin="1044,2322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">
                <v:rect id="圆角矩形 44" o:spid="_x0000_s1027" style="position:absolute;left:1044;top:2322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" fillcolor="#1a94fc" stroked="f" strokeweight="1pt"/>
                <v:shape id="KSO_Shape" o:spid="_x0000_s1028" style="position:absolute;left:1106;top:2361;width:96;height:142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stroked="f" strokeweight="1pt">
                  <v:path arrowok="t" o:connecttype="custom" o:connectlocs="21277,0;25201,3932;30694,23597;29124,29103;19708,34609;37756,76298;46782,70596;52665,71578;67574,86523;68359,92029;59727,105401;51880,106974;90,6292;5583,1573;21277,0" o:connectangles="0,0,0,0,0,0,0,0,0,0,0,0,0,0,0" textboxrect="0,0,1978606,3092264"/>
                </v:shape>
              </v:group>
            </w:pict>
          </mc:Fallback>
        </mc:AlternateContent>
      </w:r>
      <w:r w:rsidR="00AA4B4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9B327C" wp14:editId="31C05D99">
                <wp:simplePos x="0" y="0"/>
                <wp:positionH relativeFrom="column">
                  <wp:posOffset>1359535</wp:posOffset>
                </wp:positionH>
                <wp:positionV relativeFrom="paragraph">
                  <wp:posOffset>-70168</wp:posOffset>
                </wp:positionV>
                <wp:extent cx="1946275" cy="323215"/>
                <wp:effectExtent l="0" t="0" r="0" b="635"/>
                <wp:wrapNone/>
                <wp:docPr id="70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275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9EBA95" w14:textId="53F4FEBD" w:rsidR="00D813E9" w:rsidRDefault="004516A1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学历：工学硕士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B327C" id="_x0000_s1049" type="#_x0000_t202" style="position:absolute;left:0;text-align:left;margin-left:107.05pt;margin-top:-5.55pt;width:153.25pt;height:25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" filled="f" stroked="f">
                <v:textbox>
                  <w:txbxContent>
                    <w:p w14:paraId="1A9EBA95" w14:textId="53F4FEBD" w:rsidR="00D813E9" w:rsidRDefault="004516A1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</w:rPr>
                        <w:t>学历：工学硕士</w:t>
                      </w:r>
                    </w:p>
                  </w:txbxContent>
                </v:textbox>
              </v:shape>
            </w:pict>
          </mc:Fallback>
        </mc:AlternateContent>
      </w:r>
      <w:r w:rsidR="00AA4B49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5D91884" wp14:editId="3BD379B8">
                <wp:simplePos x="0" y="0"/>
                <wp:positionH relativeFrom="column">
                  <wp:posOffset>1113790</wp:posOffset>
                </wp:positionH>
                <wp:positionV relativeFrom="paragraph">
                  <wp:posOffset>27622</wp:posOffset>
                </wp:positionV>
                <wp:extent cx="170815" cy="170815"/>
                <wp:effectExtent l="0" t="0" r="635" b="635"/>
                <wp:wrapNone/>
                <wp:docPr id="782731781" name="圆角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" cy="170815"/>
                        </a:xfrm>
                        <a:prstGeom prst="rect">
                          <a:avLst/>
                        </a:prstGeom>
                        <a:solidFill>
                          <a:srgbClr val="1A94F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11A1943F" id="圆角矩形 39" o:spid="_x0000_s1026" style="position:absolute;margin-left:87.7pt;margin-top:2.15pt;width:13.45pt;height:13.4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" fillcolor="#1a94fc" stroked="f" strokeweight="1pt"/>
            </w:pict>
          </mc:Fallback>
        </mc:AlternateContent>
      </w:r>
      <w:r w:rsidR="00AA4B49">
        <w:rPr>
          <w:noProof/>
        </w:rPr>
        <w:drawing>
          <wp:anchor distT="0" distB="0" distL="114300" distR="114300" simplePos="0" relativeHeight="251668480" behindDoc="0" locked="0" layoutInCell="1" allowOverlap="1" wp14:anchorId="2E47AF81" wp14:editId="2249C211">
            <wp:simplePos x="0" y="0"/>
            <wp:positionH relativeFrom="column">
              <wp:posOffset>1113790</wp:posOffset>
            </wp:positionH>
            <wp:positionV relativeFrom="paragraph">
              <wp:posOffset>38417</wp:posOffset>
            </wp:positionV>
            <wp:extent cx="177800" cy="161290"/>
            <wp:effectExtent l="0" t="0" r="0" b="0"/>
            <wp:wrapNone/>
            <wp:docPr id="342675867" name="图片 1" descr="博士帽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博士帽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4B49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22553EF" wp14:editId="0F4D1679">
                <wp:simplePos x="0" y="0"/>
                <wp:positionH relativeFrom="column">
                  <wp:posOffset>-455930</wp:posOffset>
                </wp:positionH>
                <wp:positionV relativeFrom="paragraph">
                  <wp:posOffset>-65723</wp:posOffset>
                </wp:positionV>
                <wp:extent cx="1575435" cy="322580"/>
                <wp:effectExtent l="0" t="0" r="0" b="1270"/>
                <wp:wrapNone/>
                <wp:docPr id="46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435" cy="322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D58EDB5" w14:textId="740495D2" w:rsidR="00D813E9" w:rsidRDefault="004516A1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年龄：24岁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553EF" id="文本框 112" o:spid="_x0000_s1050" type="#_x0000_t202" style="position:absolute;left:0;text-align:left;margin-left:-35.9pt;margin-top:-5.2pt;width:124.05pt;height:25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" filled="f" stroked="f">
                <v:textbox>
                  <w:txbxContent>
                    <w:p w14:paraId="4D58EDB5" w14:textId="740495D2" w:rsidR="00D813E9" w:rsidRDefault="004516A1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0"/>
                          <w:szCs w:val="20"/>
                        </w:rPr>
                        <w:t>年龄：24岁</w:t>
                      </w:r>
                    </w:p>
                  </w:txbxContent>
                </v:textbox>
              </v:shape>
            </w:pict>
          </mc:Fallback>
        </mc:AlternateContent>
      </w:r>
      <w:r w:rsidR="00AA4B49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BEDF294" wp14:editId="1B63D682">
                <wp:simplePos x="0" y="0"/>
                <wp:positionH relativeFrom="column">
                  <wp:posOffset>-659765</wp:posOffset>
                </wp:positionH>
                <wp:positionV relativeFrom="paragraph">
                  <wp:posOffset>36512</wp:posOffset>
                </wp:positionV>
                <wp:extent cx="167640" cy="167640"/>
                <wp:effectExtent l="0" t="0" r="381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40" cy="167640"/>
                          <a:chOff x="1044" y="1945"/>
                          <a:chExt cx="220" cy="220"/>
                        </a:xfrm>
                      </wpg:grpSpPr>
                      <wps:wsp>
                        <wps:cNvPr id="48" name="圆角矩形 38"/>
                        <wps:cNvSpPr/>
                        <wps:spPr>
                          <a:xfrm>
                            <a:off x="1044" y="1945"/>
                            <a:ext cx="220" cy="220"/>
                          </a:xfrm>
                          <a:prstGeom prst="rect">
                            <a:avLst/>
                          </a:prstGeom>
                          <a:solidFill>
                            <a:srgbClr val="1A94FC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49" name="KSO_Shape"/>
                        <wps:cNvSpPr/>
                        <wps:spPr>
                          <a:xfrm>
                            <a:off x="1091" y="1979"/>
                            <a:ext cx="126" cy="153"/>
                          </a:xfrm>
                          <a:custGeom>
                            <a:avLst/>
                            <a:gdLst>
                              <a:gd name="G0" fmla="val 0"/>
                            </a:gdLst>
                            <a:ahLst/>
                            <a:cxnLst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  <a:cxn ang="0">
                                <a:pos x="G0" y="G0"/>
                              </a:cxn>
                            </a:cxnLst>
                            <a:rect l="0" t="0" r="0" b="0"/>
                            <a:pathLst>
                              <a:path w="2244" h="2719">
                                <a:moveTo>
                                  <a:pt x="0" y="2719"/>
                                </a:moveTo>
                                <a:cubicBezTo>
                                  <a:pt x="285" y="2053"/>
                                  <a:pt x="285" y="2053"/>
                                  <a:pt x="285" y="2053"/>
                                </a:cubicBezTo>
                                <a:cubicBezTo>
                                  <a:pt x="285" y="2053"/>
                                  <a:pt x="347" y="1831"/>
                                  <a:pt x="566" y="1831"/>
                                </a:cubicBezTo>
                                <a:cubicBezTo>
                                  <a:pt x="1718" y="1831"/>
                                  <a:pt x="1718" y="1831"/>
                                  <a:pt x="1718" y="1831"/>
                                </a:cubicBezTo>
                                <a:cubicBezTo>
                                  <a:pt x="1938" y="1831"/>
                                  <a:pt x="2006" y="2053"/>
                                  <a:pt x="2006" y="2053"/>
                                </a:cubicBezTo>
                                <a:cubicBezTo>
                                  <a:pt x="2244" y="2719"/>
                                  <a:pt x="2244" y="2719"/>
                                  <a:pt x="2244" y="2719"/>
                                </a:cubicBezTo>
                                <a:lnTo>
                                  <a:pt x="0" y="2719"/>
                                </a:lnTo>
                                <a:close/>
                                <a:moveTo>
                                  <a:pt x="1118" y="1775"/>
                                </a:moveTo>
                                <a:cubicBezTo>
                                  <a:pt x="627" y="1775"/>
                                  <a:pt x="230" y="1378"/>
                                  <a:pt x="230" y="888"/>
                                </a:cubicBezTo>
                                <a:cubicBezTo>
                                  <a:pt x="230" y="397"/>
                                  <a:pt x="627" y="0"/>
                                  <a:pt x="1118" y="0"/>
                                </a:cubicBezTo>
                                <a:cubicBezTo>
                                  <a:pt x="1608" y="0"/>
                                  <a:pt x="2006" y="397"/>
                                  <a:pt x="2006" y="888"/>
                                </a:cubicBezTo>
                                <a:cubicBezTo>
                                  <a:pt x="2006" y="1378"/>
                                  <a:pt x="1608" y="1775"/>
                                  <a:pt x="1118" y="1775"/>
                                </a:cubicBezTo>
                                <a:close/>
                                <a:moveTo>
                                  <a:pt x="972" y="241"/>
                                </a:moveTo>
                                <a:cubicBezTo>
                                  <a:pt x="700" y="338"/>
                                  <a:pt x="1033" y="685"/>
                                  <a:pt x="437" y="888"/>
                                </a:cubicBezTo>
                                <a:cubicBezTo>
                                  <a:pt x="437" y="1264"/>
                                  <a:pt x="742" y="1569"/>
                                  <a:pt x="1118" y="1569"/>
                                </a:cubicBezTo>
                                <a:cubicBezTo>
                                  <a:pt x="1494" y="1569"/>
                                  <a:pt x="1799" y="1264"/>
                                  <a:pt x="1799" y="888"/>
                                </a:cubicBezTo>
                                <a:cubicBezTo>
                                  <a:pt x="1452" y="602"/>
                                  <a:pt x="870" y="734"/>
                                  <a:pt x="972" y="2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wrap="square" anchor="ctr" anchorCtr="1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A4E75" id="组合 9" o:spid="_x0000_s1026" style="position:absolute;margin-left:-51.95pt;margin-top:2.85pt;width:13.2pt;height:13.2pt;z-index:251649024" coordorigin="1044,1945" coordsize="220,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">
                <v:rect id="圆角矩形 38" o:spid="_x0000_s1027" style="position:absolute;left:1044;top:1945;width:220;height: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" fillcolor="#1a94fc" stroked="f" strokeweight="1pt"/>
                <v:shape id="KSO_Shape" o:spid="_x0000_s1028" style="position:absolute;left:1091;top:1979;width:126;height:153;visibility:visible;mso-wrap-style:square;v-text-anchor:middle-center" coordsize="2244,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stroked="f">
                  <v:path arrowok="t" o:connecttype="custom" o:connectlocs="0,0;0,0;0,0;0,0;0,0;0,0;0,0;0,0;0,0;0,0;0,0;0,0;0,0;0,0;0,0;0,0;0,0" o:connectangles="0,0,0,0,0,0,0,0,0,0,0,0,0,0,0,0,0" textboxrect="0,0,2244,2719"/>
                </v:shape>
              </v:group>
            </w:pict>
          </mc:Fallback>
        </mc:AlternateContent>
      </w:r>
      <w:r w:rsidR="00AA4B4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286D02" wp14:editId="57CD58CC">
                <wp:simplePos x="0" y="0"/>
                <wp:positionH relativeFrom="column">
                  <wp:posOffset>598805</wp:posOffset>
                </wp:positionH>
                <wp:positionV relativeFrom="paragraph">
                  <wp:posOffset>-522288</wp:posOffset>
                </wp:positionV>
                <wp:extent cx="2666365" cy="335915"/>
                <wp:effectExtent l="0" t="0" r="0" b="0"/>
                <wp:wrapNone/>
                <wp:docPr id="82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6365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E9A666" w14:textId="190945F3" w:rsidR="00D813E9" w:rsidRDefault="00000000">
                            <w:pPr>
                              <w:pStyle w:val="a3"/>
                              <w:spacing w:before="0" w:beforeAutospacing="0" w:after="0" w:afterAutospacing="0" w:line="370" w:lineRule="exact"/>
                              <w:rPr>
                                <w:rFonts w:hint="eastAsia"/>
                                <w:b/>
                                <w:bCs/>
                                <w:color w:val="1A94FC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求职意向：</w:t>
                            </w:r>
                            <w:r w:rsidR="00E237C3">
                              <w:rPr>
                                <w:rFonts w:ascii="微软雅黑" w:eastAsia="微软雅黑" w:hAnsi="微软雅黑" w:cs="Times New Roman" w:hint="eastAsia"/>
                                <w:color w:val="1A94FC"/>
                                <w:kern w:val="24"/>
                                <w:sz w:val="21"/>
                                <w:szCs w:val="21"/>
                              </w:rPr>
                              <w:t>算法工程师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86D02" id="文本框 113" o:spid="_x0000_s1051" type="#_x0000_t202" style="position:absolute;left:0;text-align:left;margin-left:47.15pt;margin-top:-41.15pt;width:209.95pt;height:26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" filled="f" stroked="f">
                <v:textbox style="mso-fit-shape-to-text:t">
                  <w:txbxContent>
                    <w:p w14:paraId="20E9A666" w14:textId="190945F3" w:rsidR="00D813E9" w:rsidRDefault="00000000">
                      <w:pPr>
                        <w:pStyle w:val="a3"/>
                        <w:spacing w:before="0" w:beforeAutospacing="0" w:after="0" w:afterAutospacing="0" w:line="370" w:lineRule="exact"/>
                        <w:rPr>
                          <w:rFonts w:hint="eastAsia"/>
                          <w:b/>
                          <w:bCs/>
                          <w:color w:val="1A94FC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1A94FC"/>
                          <w:kern w:val="24"/>
                          <w:sz w:val="21"/>
                          <w:szCs w:val="21"/>
                        </w:rPr>
                        <w:t>求职意向：</w:t>
                      </w:r>
                      <w:r w:rsidR="00E237C3">
                        <w:rPr>
                          <w:rFonts w:ascii="微软雅黑" w:eastAsia="微软雅黑" w:hAnsi="微软雅黑" w:cs="Times New Roman" w:hint="eastAsia"/>
                          <w:color w:val="1A94FC"/>
                          <w:kern w:val="24"/>
                          <w:sz w:val="21"/>
                          <w:szCs w:val="21"/>
                        </w:rPr>
                        <w:t>算法工程师</w:t>
                      </w:r>
                    </w:p>
                  </w:txbxContent>
                </v:textbox>
              </v:shape>
            </w:pict>
          </mc:Fallback>
        </mc:AlternateContent>
      </w:r>
      <w:r w:rsidR="00AA4B4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A8F9A7" wp14:editId="7BD48045">
                <wp:simplePos x="0" y="0"/>
                <wp:positionH relativeFrom="column">
                  <wp:posOffset>-757555</wp:posOffset>
                </wp:positionH>
                <wp:positionV relativeFrom="paragraph">
                  <wp:posOffset>-579438</wp:posOffset>
                </wp:positionV>
                <wp:extent cx="1280160" cy="471805"/>
                <wp:effectExtent l="0" t="0" r="0" b="4445"/>
                <wp:wrapNone/>
                <wp:docPr id="81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471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A48E0D7" w14:textId="2E772277" w:rsidR="00D813E9" w:rsidRDefault="00E237C3">
                            <w:pPr>
                              <w:pStyle w:val="a3"/>
                              <w:spacing w:before="0" w:beforeAutospacing="0" w:after="0" w:afterAutospacing="0" w:line="192" w:lineRule="auto"/>
                              <w:rPr>
                                <w:rFonts w:hint="eastAsia"/>
                                <w:b/>
                                <w:bCs/>
                                <w:color w:val="1A94FC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1A94FC"/>
                                <w:sz w:val="48"/>
                                <w:szCs w:val="48"/>
                              </w:rPr>
                              <w:t>牟昭阳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8F9A7" id="_x0000_s1052" type="#_x0000_t202" style="position:absolute;left:0;text-align:left;margin-left:-59.65pt;margin-top:-45.65pt;width:100.8pt;height:3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" filled="f" stroked="f">
                <v:textbox>
                  <w:txbxContent>
                    <w:p w14:paraId="7A48E0D7" w14:textId="2E772277" w:rsidR="00D813E9" w:rsidRDefault="00E237C3">
                      <w:pPr>
                        <w:pStyle w:val="a3"/>
                        <w:spacing w:before="0" w:beforeAutospacing="0" w:after="0" w:afterAutospacing="0" w:line="192" w:lineRule="auto"/>
                        <w:rPr>
                          <w:rFonts w:hint="eastAsia"/>
                          <w:b/>
                          <w:bCs/>
                          <w:color w:val="1A94FC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1A94FC"/>
                          <w:sz w:val="48"/>
                          <w:szCs w:val="48"/>
                        </w:rPr>
                        <w:t>牟昭阳</w:t>
                      </w:r>
                    </w:p>
                  </w:txbxContent>
                </v:textbox>
              </v:shape>
            </w:pict>
          </mc:Fallback>
        </mc:AlternateContent>
      </w:r>
      <w:r w:rsidR="00AA4B49">
        <w:rPr>
          <w:rFonts w:hint="eastAsia"/>
        </w:rPr>
        <w:t xml:space="preserve"> </w:t>
      </w:r>
    </w:p>
    <w:sectPr w:rsidR="00D813E9"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A932B" w14:textId="77777777" w:rsidR="006B394D" w:rsidRDefault="006B394D" w:rsidP="004516A1">
      <w:pPr>
        <w:spacing w:after="0" w:line="240" w:lineRule="auto"/>
      </w:pPr>
      <w:r>
        <w:separator/>
      </w:r>
    </w:p>
  </w:endnote>
  <w:endnote w:type="continuationSeparator" w:id="0">
    <w:p w14:paraId="23786E17" w14:textId="77777777" w:rsidR="006B394D" w:rsidRDefault="006B394D" w:rsidP="00451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24F9F" w14:textId="77777777" w:rsidR="006B394D" w:rsidRDefault="006B394D" w:rsidP="004516A1">
      <w:pPr>
        <w:spacing w:after="0" w:line="240" w:lineRule="auto"/>
      </w:pPr>
      <w:r>
        <w:separator/>
      </w:r>
    </w:p>
  </w:footnote>
  <w:footnote w:type="continuationSeparator" w:id="0">
    <w:p w14:paraId="3E596030" w14:textId="77777777" w:rsidR="006B394D" w:rsidRDefault="006B394D" w:rsidP="004516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0785"/>
    <w:multiLevelType w:val="singleLevel"/>
    <w:tmpl w:val="595B078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B867F88"/>
    <w:multiLevelType w:val="hybridMultilevel"/>
    <w:tmpl w:val="CCCAD6D2"/>
    <w:lvl w:ilvl="0" w:tplc="C0981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1330577">
    <w:abstractNumId w:val="0"/>
  </w:num>
  <w:num w:numId="2" w16cid:durableId="373964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5490CE4"/>
    <w:rsid w:val="0006148F"/>
    <w:rsid w:val="00155A3C"/>
    <w:rsid w:val="001F418E"/>
    <w:rsid w:val="00281BC8"/>
    <w:rsid w:val="002E4571"/>
    <w:rsid w:val="00373DF0"/>
    <w:rsid w:val="00431BD5"/>
    <w:rsid w:val="004516A1"/>
    <w:rsid w:val="004916F8"/>
    <w:rsid w:val="004A7C24"/>
    <w:rsid w:val="004C6212"/>
    <w:rsid w:val="004F1160"/>
    <w:rsid w:val="00522ACD"/>
    <w:rsid w:val="0069145F"/>
    <w:rsid w:val="006B394D"/>
    <w:rsid w:val="006D4929"/>
    <w:rsid w:val="007120B7"/>
    <w:rsid w:val="008B3C15"/>
    <w:rsid w:val="008F7232"/>
    <w:rsid w:val="00967374"/>
    <w:rsid w:val="009916DE"/>
    <w:rsid w:val="009C4871"/>
    <w:rsid w:val="00A074E2"/>
    <w:rsid w:val="00AA4B49"/>
    <w:rsid w:val="00D22764"/>
    <w:rsid w:val="00D813E9"/>
    <w:rsid w:val="00E16A6C"/>
    <w:rsid w:val="00E17DF4"/>
    <w:rsid w:val="00E237C3"/>
    <w:rsid w:val="00E24CAF"/>
    <w:rsid w:val="00E327D0"/>
    <w:rsid w:val="00F4042C"/>
    <w:rsid w:val="00F9761D"/>
    <w:rsid w:val="00FF1605"/>
    <w:rsid w:val="02D43F7E"/>
    <w:rsid w:val="084C67AC"/>
    <w:rsid w:val="11814A93"/>
    <w:rsid w:val="11947889"/>
    <w:rsid w:val="149A6FC0"/>
    <w:rsid w:val="16E223F4"/>
    <w:rsid w:val="19EA2C50"/>
    <w:rsid w:val="1ADB206A"/>
    <w:rsid w:val="1D7D68B0"/>
    <w:rsid w:val="1EC63130"/>
    <w:rsid w:val="1EFC4C0E"/>
    <w:rsid w:val="1F7F6B82"/>
    <w:rsid w:val="1FED65AA"/>
    <w:rsid w:val="26EC6F23"/>
    <w:rsid w:val="3B0950E4"/>
    <w:rsid w:val="3C19175C"/>
    <w:rsid w:val="3EDE5018"/>
    <w:rsid w:val="45490CE4"/>
    <w:rsid w:val="474E37EB"/>
    <w:rsid w:val="511D3328"/>
    <w:rsid w:val="53A401B3"/>
    <w:rsid w:val="59294DFB"/>
    <w:rsid w:val="595648C2"/>
    <w:rsid w:val="59E033FB"/>
    <w:rsid w:val="5E133B06"/>
    <w:rsid w:val="5FC57E41"/>
    <w:rsid w:val="612A35A1"/>
    <w:rsid w:val="67E3624C"/>
    <w:rsid w:val="6B7040C9"/>
    <w:rsid w:val="6C127EF2"/>
    <w:rsid w:val="6D283384"/>
    <w:rsid w:val="6DF514F3"/>
    <w:rsid w:val="72DC05FC"/>
    <w:rsid w:val="733A57E1"/>
    <w:rsid w:val="7350513B"/>
    <w:rsid w:val="7841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982B91"/>
  <w15:docId w15:val="{F65B31D7-FB9B-4248-8781-7B00852B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516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16A1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16A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16A1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E237C3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237C3"/>
    <w:rPr>
      <w:color w:val="605E5C"/>
      <w:shd w:val="clear" w:color="auto" w:fill="E1DFDD"/>
    </w:rPr>
  </w:style>
  <w:style w:type="paragraph" w:styleId="aa">
    <w:name w:val="List Paragraph"/>
    <w:basedOn w:val="a"/>
    <w:uiPriority w:val="99"/>
    <w:semiHidden/>
    <w:unhideWhenUsed/>
    <w:rsid w:val="008B3C1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27905;&#31616;&#21382;&#21830;&#21153;&#31616;&#21382;&#22909;&#30475;&#31616;&#21382;&#31616;&#32422;&#31616;&#21382;&#27714;&#32844;&#31616;&#21382;-5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简历-简洁简历商务简历好看简历简约简历求职简历-53.docx</Template>
  <TotalTime>201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kedao</dc:creator>
  <cp:lastModifiedBy>帅 汪</cp:lastModifiedBy>
  <cp:revision>14</cp:revision>
  <cp:lastPrinted>2026-03-05T07:48:00Z</cp:lastPrinted>
  <dcterms:created xsi:type="dcterms:W3CDTF">2017-07-03T16:17:00Z</dcterms:created>
  <dcterms:modified xsi:type="dcterms:W3CDTF">2026-03-05T07:49:00Z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